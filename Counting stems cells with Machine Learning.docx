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Pr="003B048B" w:rsidRDefault="00AE0E66">
      <w:pPr>
        <w:pStyle w:val="Title"/>
        <w:rPr>
          <w:sz w:val="32"/>
          <w:szCs w:val="32"/>
        </w:rPr>
      </w:pPr>
      <w:sdt>
        <w:sdtPr>
          <w:rPr>
            <w:sz w:val="32"/>
            <w:szCs w:val="32"/>
          </w:rPr>
          <w:alias w:val="Title:"/>
          <w:tag w:val="Title:"/>
          <w:id w:val="726351117"/>
          <w:placeholder>
            <w:docPart w:val="2CA505530B6043EA90EDA7DD03C2070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2339C" w:rsidRPr="003B048B">
            <w:rPr>
              <w:sz w:val="32"/>
              <w:szCs w:val="32"/>
            </w:rPr>
            <w:t>Counting stems cells with Machine Learning</w:t>
          </w:r>
        </w:sdtContent>
      </w:sdt>
    </w:p>
    <w:p w:rsidR="00B823AA" w:rsidRDefault="0052339C" w:rsidP="00B823AA">
      <w:pPr>
        <w:pStyle w:val="Title2"/>
      </w:pPr>
      <w:r>
        <w:t>Lionel Chiron</w:t>
      </w:r>
    </w:p>
    <w:p w:rsidR="00E81978" w:rsidRDefault="0052339C" w:rsidP="00B823AA">
      <w:pPr>
        <w:pStyle w:val="Title2"/>
      </w:pPr>
      <w:r>
        <w:t>Report</w:t>
      </w:r>
    </w:p>
    <w:p w:rsidR="00E81978" w:rsidRDefault="00E81978">
      <w:pPr>
        <w:pStyle w:val="Title"/>
      </w:pPr>
    </w:p>
    <w:p w:rsidR="00E81978" w:rsidRDefault="00E81978" w:rsidP="00B823AA">
      <w:pPr>
        <w:pStyle w:val="Title2"/>
      </w:pPr>
    </w:p>
    <w:sdt>
      <w:sdtPr>
        <w:alias w:val="Abstract:"/>
        <w:tag w:val="Abstract:"/>
        <w:id w:val="202146031"/>
        <w:placeholder>
          <w:docPart w:val="8275C7F02EB34A00A39C102CF8BA259A"/>
        </w:placeholder>
        <w:temporary/>
        <w:showingPlcHdr/>
        <w15:appearance w15:val="hidden"/>
      </w:sdtPr>
      <w:sdtEndPr/>
      <w:sdtContent>
        <w:p w:rsidR="00E81978" w:rsidRDefault="005D3A03">
          <w:pPr>
            <w:pStyle w:val="SectionTitle"/>
          </w:pPr>
          <w:r>
            <w:t>Abstract</w:t>
          </w:r>
        </w:p>
      </w:sdtContent>
    </w:sdt>
    <w:p w:rsidR="00E81978" w:rsidRDefault="0052339C">
      <w:pPr>
        <w:pStyle w:val="NoSpacing"/>
      </w:pPr>
      <w:r>
        <w:t xml:space="preserve">Counting cells in an image by hand when datasets are composed of thousands of acquired images is very time consuming, it is prone also to errors due to the lack of attention when the operator is tired. Automating such a task even semi automatically gives accelerates and makes the accomplishment of the tasks more robust. Currently stem cells images are acquired at a very low resolution (10x) this does not permit to use Machine Learning directly since the models at this resolution cannot be precise enough to avoid false detections. We use hence Machine Learning also for determining the </w:t>
      </w:r>
      <w:r w:rsidR="004959CD">
        <w:t>region</w:t>
      </w:r>
      <w:r>
        <w:t xml:space="preserve"> of interest with two different methods: A statistical one and </w:t>
      </w:r>
      <w:r w:rsidR="004959CD">
        <w:t xml:space="preserve">another one using the patterns linked locally to the presence of the cells. </w:t>
      </w:r>
    </w:p>
    <w:p w:rsidR="00E81978" w:rsidRDefault="005D3A03">
      <w:r>
        <w:rPr>
          <w:rStyle w:val="Emphasis"/>
        </w:rPr>
        <w:t>Keywords</w:t>
      </w:r>
      <w:r>
        <w:t xml:space="preserve">:  </w:t>
      </w:r>
      <w:r w:rsidR="004959CD">
        <w:t>Machine Learning, Stem cells</w:t>
      </w:r>
    </w:p>
    <w:p w:rsidR="00E81978" w:rsidRDefault="00AE0E66">
      <w:pPr>
        <w:pStyle w:val="SectionTitle"/>
      </w:pPr>
      <w:sdt>
        <w:sdtPr>
          <w:alias w:val="Section title:"/>
          <w:tag w:val="Section title:"/>
          <w:id w:val="984196707"/>
          <w:placeholder>
            <w:docPart w:val="B3B1813E176C40CF85286438EE58B5F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2339C" w:rsidRPr="0052339C">
            <w:t>Counting stems cells with Machine Learning</w:t>
          </w:r>
        </w:sdtContent>
      </w:sdt>
    </w:p>
    <w:p w:rsidR="00E81978" w:rsidRDefault="00E81978"/>
    <w:p w:rsidR="00E81978" w:rsidRDefault="004959CD">
      <w:pPr>
        <w:pStyle w:val="Heading1"/>
      </w:pPr>
      <w:r>
        <w:t>Introduction</w:t>
      </w:r>
    </w:p>
    <w:p w:rsidR="00E81978" w:rsidRDefault="00E81978"/>
    <w:p w:rsidR="004959CD" w:rsidRDefault="004959CD">
      <w:r>
        <w:t xml:space="preserve">Counting cells by hand is long, fastidious, prone to errors. With recent techniques like </w:t>
      </w:r>
      <w:r w:rsidR="00251116">
        <w:t xml:space="preserve">Deep Learning using convolutional neural networks, this task can be automated robustly enough without spending an excessive amount of work for conceiving the algorithms. If the patterns targeted contain sufficiently details for the algorithms to be able to recognize them with a high level of fidelity, the difficulty rely more on the technical problem of selecting the good training sets. Here the patterns we want to recognize are not precise enough for the Machine Learning to be able to distinguish between a true and a false positive. </w:t>
      </w:r>
    </w:p>
    <w:p w:rsidR="00251116" w:rsidRDefault="00251116">
      <w:r>
        <w:t xml:space="preserve">We need to add supplementary filtering steps so as to remove the false positive detections. </w:t>
      </w:r>
    </w:p>
    <w:p w:rsidR="00E81978" w:rsidRPr="00C31D30" w:rsidRDefault="004959CD" w:rsidP="00C31D30">
      <w:pPr>
        <w:pStyle w:val="Heading2"/>
      </w:pPr>
      <w:r>
        <w:t>Detecting cells patterns</w:t>
      </w:r>
    </w:p>
    <w:p w:rsidR="000409F6" w:rsidRDefault="0038561A">
      <w:pPr>
        <w:pStyle w:val="NoSpacing"/>
      </w:pPr>
      <w:r>
        <w:t xml:space="preserve">A method of choice for </w:t>
      </w:r>
      <w:r w:rsidR="000409F6">
        <w:t xml:space="preserve">detecting the stem cells is to use U-Net algorithm trained on a set of images with a large variety of shapes and size (rounded cells, elongated ones etc...). </w:t>
      </w:r>
    </w:p>
    <w:p w:rsidR="000409F6" w:rsidRDefault="0038561A" w:rsidP="000409F6">
      <w:pPr>
        <w:pStyle w:val="Heading3"/>
      </w:pPr>
      <w:r>
        <w:t xml:space="preserve">Testing various </w:t>
      </w:r>
      <w:proofErr w:type="spellStart"/>
      <w:r>
        <w:t>trainingset</w:t>
      </w:r>
      <w:proofErr w:type="spellEnd"/>
      <w:r>
        <w:t xml:space="preserve"> with different characteristics. </w:t>
      </w:r>
    </w:p>
    <w:p w:rsidR="000409F6" w:rsidRDefault="000409F6" w:rsidP="000409F6">
      <w:pPr>
        <w:pStyle w:val="Heading4"/>
      </w:pPr>
      <w:r>
        <w:t>Rounded shapes varying the number of cells</w:t>
      </w:r>
      <w:r w:rsidR="00886A60">
        <w:t xml:space="preserve"> on clean images</w:t>
      </w:r>
    </w:p>
    <w:p w:rsidR="00B93CB1" w:rsidRDefault="00886A60" w:rsidP="00B93CB1">
      <w:r>
        <w:t>A firs</w:t>
      </w:r>
      <w:r w:rsidR="00B93CB1">
        <w:t xml:space="preserve">t flavor of models was </w:t>
      </w:r>
      <w:proofErr w:type="spellStart"/>
      <w:r w:rsidR="00B93CB1">
        <w:t>divised</w:t>
      </w:r>
      <w:proofErr w:type="spellEnd"/>
      <w:r w:rsidR="00B93CB1">
        <w:t xml:space="preserve"> for rounded stem cells at focu</w:t>
      </w:r>
      <w:r w:rsidR="007732E0">
        <w:t xml:space="preserve">s with black pattern inside and </w:t>
      </w:r>
      <w:r w:rsidR="00B93CB1">
        <w:t>grey</w:t>
      </w:r>
      <w:r w:rsidR="007732E0">
        <w:t xml:space="preserve"> white</w:t>
      </w:r>
      <w:r w:rsidR="00B93CB1">
        <w:t xml:space="preserve"> edges for the contours. Those models were produced from </w:t>
      </w:r>
      <w:proofErr w:type="spellStart"/>
      <w:r w:rsidR="00B93CB1">
        <w:t>trainingset</w:t>
      </w:r>
      <w:proofErr w:type="spellEnd"/>
      <w:r>
        <w:t xml:space="preserve"> (</w:t>
      </w:r>
      <w:proofErr w:type="spellStart"/>
      <w:r>
        <w:t>training_hemato_stem_cells</w:t>
      </w:r>
      <w:proofErr w:type="spellEnd"/>
      <w:r>
        <w:t>)</w:t>
      </w:r>
      <w:r w:rsidR="00B93CB1">
        <w:t xml:space="preserve"> with images with </w:t>
      </w:r>
      <w:r>
        <w:t xml:space="preserve">an average </w:t>
      </w:r>
      <w:proofErr w:type="gramStart"/>
      <w:r>
        <w:t>of  14</w:t>
      </w:r>
      <w:proofErr w:type="gramEnd"/>
      <w:r>
        <w:t xml:space="preserve"> cells on 20 pictures. </w:t>
      </w:r>
    </w:p>
    <w:p w:rsidR="0038561A" w:rsidRDefault="0038561A" w:rsidP="00B93CB1">
      <w:r>
        <w:lastRenderedPageBreak/>
        <w:t xml:space="preserve">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2pt;height:252pt">
            <v:imagedata r:id="rId9" o:title="8"/>
          </v:shape>
        </w:pict>
      </w:r>
    </w:p>
    <w:p w:rsidR="00886A60" w:rsidRPr="00B93CB1" w:rsidRDefault="00886A60" w:rsidP="00B93CB1">
      <w:r>
        <w:pict>
          <v:shape id="_x0000_i1025" type="#_x0000_t75" style="width:304.5pt;height:203.25pt">
            <v:imagedata r:id="rId10" o:title="trainingset stem_ep30, nb of cells histogram"/>
          </v:shape>
        </w:pict>
      </w:r>
    </w:p>
    <w:p w:rsidR="00886A60" w:rsidRDefault="00886A60" w:rsidP="000409F6">
      <w:pPr>
        <w:pStyle w:val="Heading4"/>
      </w:pPr>
      <w:r>
        <w:t>Cells with dirty background</w:t>
      </w:r>
    </w:p>
    <w:p w:rsidR="00A26E3C" w:rsidRDefault="007732E0" w:rsidP="00A26E3C">
      <w:r>
        <w:t>Here the idea is to train on images not perfectly clean so as to handle bo</w:t>
      </w:r>
      <w:r w:rsidR="00AA12CB">
        <w:t xml:space="preserve">th dirty and clean experiments to target a larger range of images. </w:t>
      </w:r>
      <w:r w:rsidR="003511F3">
        <w:t>Those</w:t>
      </w:r>
      <w:r w:rsidR="00AA12CB">
        <w:t xml:space="preserve"> models contain the prefix “</w:t>
      </w:r>
      <w:r w:rsidR="00A26E3C">
        <w:t>training_hemato_stem_cells</w:t>
      </w:r>
      <w:r w:rsidR="00A26E3C">
        <w:t>1</w:t>
      </w:r>
      <w:r w:rsidR="00AA12CB">
        <w:t>”.</w:t>
      </w:r>
    </w:p>
    <w:p w:rsidR="00E22907" w:rsidRDefault="00E22907" w:rsidP="00A26E3C"/>
    <w:p w:rsidR="00E22907" w:rsidRDefault="00E22907" w:rsidP="00A26E3C"/>
    <w:p w:rsidR="00E22907" w:rsidRDefault="00E22907" w:rsidP="00A26E3C">
      <w:r>
        <w:rPr>
          <w:noProof/>
          <w:lang w:val="fr-FR" w:eastAsia="fr-FR"/>
        </w:rPr>
        <w:lastRenderedPageBreak/>
        <w:drawing>
          <wp:inline distT="0" distB="0" distL="0" distR="0" wp14:anchorId="78DBC0D2" wp14:editId="218142AF">
            <wp:extent cx="2924175" cy="2924175"/>
            <wp:effectExtent l="0" t="0" r="9525" b="9525"/>
            <wp:docPr id="4" name="Picture 4" descr="C:\Users\Lionel\AppData\Local\Microsoft\Windows\INetCache\Content.Word\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onel\AppData\Local\Microsoft\Windows\INetCache\Content.Word\3.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rsidR="00E22907" w:rsidRDefault="00E22907" w:rsidP="00A26E3C"/>
    <w:p w:rsidR="00E22907" w:rsidRDefault="00E22907" w:rsidP="00A26E3C"/>
    <w:p w:rsidR="0038561A" w:rsidRDefault="0038561A" w:rsidP="00A26E3C"/>
    <w:p w:rsidR="000409F6" w:rsidRDefault="00E22907" w:rsidP="000409F6">
      <w:pPr>
        <w:pStyle w:val="Heading4"/>
      </w:pPr>
      <w:r>
        <w:lastRenderedPageBreak/>
        <w:t>L</w:t>
      </w:r>
      <w:r w:rsidR="000409F6">
        <w:t>arger variety of cells, grey cells, out of focus</w:t>
      </w:r>
    </w:p>
    <w:p w:rsidR="000409F6" w:rsidRDefault="000409F6" w:rsidP="000409F6">
      <w:pPr>
        <w:pStyle w:val="Heading4"/>
      </w:pPr>
      <w:r>
        <w:t xml:space="preserve">Larger </w:t>
      </w:r>
      <w:proofErr w:type="spellStart"/>
      <w:r>
        <w:t>trainingsets</w:t>
      </w:r>
      <w:proofErr w:type="spellEnd"/>
    </w:p>
    <w:p w:rsidR="0038561A" w:rsidRDefault="0038561A" w:rsidP="0038561A">
      <w:pPr>
        <w:pStyle w:val="Heading4"/>
      </w:pPr>
      <w:r>
        <w:t>Few cells</w:t>
      </w:r>
      <w:r w:rsidR="00E22907">
        <w:t xml:space="preserve"> with dirt</w:t>
      </w:r>
      <w:r>
        <w:t xml:space="preserve"> </w:t>
      </w:r>
      <w:proofErr w:type="spellStart"/>
      <w:r>
        <w:t>trainingsets</w:t>
      </w:r>
      <w:proofErr w:type="spellEnd"/>
    </w:p>
    <w:p w:rsidR="00E22907" w:rsidRPr="00E22907" w:rsidRDefault="00E22907" w:rsidP="00E22907">
      <w:r>
        <w:rPr>
          <w:noProof/>
          <w:lang w:val="fr-FR" w:eastAsia="fr-FR"/>
        </w:rPr>
        <w:drawing>
          <wp:inline distT="0" distB="0" distL="0" distR="0" wp14:anchorId="2467053D" wp14:editId="1F40ACC2">
            <wp:extent cx="3219450" cy="3219450"/>
            <wp:effectExtent l="0" t="0" r="0" b="0"/>
            <wp:docPr id="1" name="Picture 1" descr="C:\Users\Lionel\AppData\Local\Microsoft\Windows\INetCache\Content.Word\2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onel\AppData\Local\Microsoft\Windows\INetCache\Content.Word\21.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inline>
        </w:drawing>
      </w:r>
    </w:p>
    <w:p w:rsidR="00E22907" w:rsidRDefault="00E22907" w:rsidP="00E22907">
      <w:pPr>
        <w:pStyle w:val="Heading4"/>
      </w:pPr>
      <w:r>
        <w:t xml:space="preserve">Few cells </w:t>
      </w:r>
      <w:r>
        <w:t>clean</w:t>
      </w:r>
      <w:r>
        <w:t xml:space="preserve"> </w:t>
      </w:r>
      <w:proofErr w:type="spellStart"/>
      <w:r>
        <w:t>trainingsets</w:t>
      </w:r>
      <w:proofErr w:type="spellEnd"/>
    </w:p>
    <w:p w:rsidR="00E22907" w:rsidRPr="00E22907" w:rsidRDefault="00E22907" w:rsidP="00E22907">
      <w:r>
        <w:rPr>
          <w:noProof/>
          <w:lang w:val="fr-FR" w:eastAsia="fr-FR"/>
        </w:rPr>
        <w:drawing>
          <wp:inline distT="0" distB="0" distL="0" distR="0">
            <wp:extent cx="3143250" cy="3143250"/>
            <wp:effectExtent l="0" t="0" r="0" b="0"/>
            <wp:docPr id="3" name="Picture 3" descr="C:\Users\Lionel\AppData\Local\Microsoft\Windows\INetCache\Content.Word\13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onel\AppData\Local\Microsoft\Windows\INetCache\Content.Word\132.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3143250"/>
                    </a:xfrm>
                    <a:prstGeom prst="rect">
                      <a:avLst/>
                    </a:prstGeom>
                    <a:noFill/>
                    <a:ln>
                      <a:noFill/>
                    </a:ln>
                  </pic:spPr>
                </pic:pic>
              </a:graphicData>
            </a:graphic>
          </wp:inline>
        </w:drawing>
      </w:r>
    </w:p>
    <w:p w:rsidR="0038561A" w:rsidRDefault="0038561A" w:rsidP="0038561A">
      <w:pPr>
        <w:pStyle w:val="Heading4"/>
      </w:pPr>
      <w:r>
        <w:lastRenderedPageBreak/>
        <w:t>Only flat cells</w:t>
      </w:r>
      <w:r>
        <w:t xml:space="preserve"> </w:t>
      </w:r>
      <w:proofErr w:type="spellStart"/>
      <w:r>
        <w:t>trainingsets</w:t>
      </w:r>
      <w:proofErr w:type="spellEnd"/>
    </w:p>
    <w:p w:rsidR="0038561A" w:rsidRPr="0038561A" w:rsidRDefault="00B93E60" w:rsidP="0038561A">
      <w:pPr>
        <w:ind w:firstLine="0"/>
      </w:pPr>
      <w:r>
        <w:pict>
          <v:shape id="_x0000_i1051" type="#_x0000_t75" style="width:261.75pt;height:261.75pt">
            <v:imagedata r:id="rId14" o:title="100"/>
          </v:shape>
        </w:pict>
      </w:r>
    </w:p>
    <w:p w:rsidR="000409F6" w:rsidRPr="000409F6" w:rsidRDefault="000409F6" w:rsidP="00A65413">
      <w:pPr>
        <w:pStyle w:val="Heading3"/>
      </w:pPr>
      <w:r>
        <w:t>Conclusion</w:t>
      </w:r>
    </w:p>
    <w:p w:rsidR="00355DCA" w:rsidRPr="00C31D30" w:rsidRDefault="000409F6" w:rsidP="000409F6">
      <w:pPr>
        <w:pStyle w:val="Heading4"/>
      </w:pPr>
      <w:r>
        <w:tab/>
      </w:r>
      <w:r>
        <w:tab/>
      </w:r>
    </w:p>
    <w:p w:rsidR="00251116" w:rsidRDefault="00251116"/>
    <w:p w:rsidR="00251116" w:rsidRDefault="00251116" w:rsidP="00251116">
      <w:pPr>
        <w:pStyle w:val="Heading2"/>
      </w:pPr>
      <w:r>
        <w:t>Combining multiple models</w:t>
      </w:r>
    </w:p>
    <w:p w:rsidR="000409F6" w:rsidRDefault="001C2828" w:rsidP="001C2828">
      <w:pPr>
        <w:pStyle w:val="Heading3"/>
      </w:pPr>
      <w:r>
        <w:t>Principle</w:t>
      </w:r>
    </w:p>
    <w:p w:rsidR="00AE0E66" w:rsidRPr="00AE0E66" w:rsidRDefault="00AE0E66" w:rsidP="00AE0E66">
      <w:r>
        <w:t xml:space="preserve">Each model (few cells, cells with dirt, large span in number, flat cells) has its limits so the idea is to run many models and combine what they see in one prediction image. </w:t>
      </w:r>
      <w:bookmarkStart w:id="0" w:name="_GoBack"/>
      <w:bookmarkEnd w:id="0"/>
    </w:p>
    <w:p w:rsidR="001C2828" w:rsidRDefault="001C2828" w:rsidP="001C2828">
      <w:pPr>
        <w:pStyle w:val="Heading3"/>
      </w:pPr>
      <w:r>
        <w:t>Experiment</w:t>
      </w:r>
    </w:p>
    <w:p w:rsidR="001C2828" w:rsidRPr="001C2828" w:rsidRDefault="001C2828" w:rsidP="001C2828">
      <w:pPr>
        <w:pStyle w:val="Heading3"/>
      </w:pPr>
      <w:r>
        <w:t>Conclusion</w:t>
      </w:r>
    </w:p>
    <w:p w:rsidR="00251116" w:rsidRDefault="00251116" w:rsidP="00251116">
      <w:pPr>
        <w:ind w:firstLine="0"/>
        <w:rPr>
          <w:b/>
          <w:bCs/>
        </w:rPr>
      </w:pPr>
    </w:p>
    <w:p w:rsidR="00251116" w:rsidRDefault="000409F6" w:rsidP="00251116">
      <w:pPr>
        <w:pStyle w:val="Heading2"/>
      </w:pPr>
      <w:r>
        <w:t>Filtering the false positi</w:t>
      </w:r>
      <w:r w:rsidR="00251116">
        <w:t>ves</w:t>
      </w:r>
    </w:p>
    <w:p w:rsidR="000409F6" w:rsidRDefault="000409F6" w:rsidP="000409F6">
      <w:r>
        <w:t>The idea is to perform an extensive detection of all the possible cells including false positive</w:t>
      </w:r>
      <w:r w:rsidR="006D6EA8">
        <w:t>s</w:t>
      </w:r>
      <w:r>
        <w:t xml:space="preserve"> and to use </w:t>
      </w:r>
      <w:r w:rsidR="006D6EA8">
        <w:t xml:space="preserve">afterwards to </w:t>
      </w:r>
      <w:r>
        <w:t xml:space="preserve">filters </w:t>
      </w:r>
      <w:r w:rsidR="006D6EA8">
        <w:t xml:space="preserve">out the false positives. </w:t>
      </w:r>
    </w:p>
    <w:p w:rsidR="006D6EA8" w:rsidRDefault="006D6EA8" w:rsidP="006D6EA8">
      <w:pPr>
        <w:pStyle w:val="Heading3"/>
      </w:pPr>
      <w:r>
        <w:lastRenderedPageBreak/>
        <w:t>Different ways to filter</w:t>
      </w:r>
    </w:p>
    <w:p w:rsidR="006D6EA8" w:rsidRDefault="006D6EA8" w:rsidP="000409F6">
      <w:r>
        <w:t xml:space="preserve">Various way to peter out the false positives can be envisaged. </w:t>
      </w:r>
    </w:p>
    <w:p w:rsidR="006D6EA8" w:rsidRDefault="006D6EA8" w:rsidP="006D6EA8">
      <w:pPr>
        <w:pStyle w:val="ListParagraph"/>
        <w:numPr>
          <w:ilvl w:val="0"/>
          <w:numId w:val="16"/>
        </w:numPr>
      </w:pPr>
      <w:r>
        <w:t>Proximity between the detections</w:t>
      </w:r>
    </w:p>
    <w:p w:rsidR="006D6EA8" w:rsidRDefault="006D6EA8" w:rsidP="006D6EA8">
      <w:pPr>
        <w:pStyle w:val="ListParagraph"/>
        <w:numPr>
          <w:ilvl w:val="0"/>
          <w:numId w:val="16"/>
        </w:numPr>
      </w:pPr>
      <w:r>
        <w:t>Not close to forbidden shapes</w:t>
      </w:r>
    </w:p>
    <w:p w:rsidR="003A37DD" w:rsidRDefault="003A37DD" w:rsidP="006D6EA8">
      <w:pPr>
        <w:pStyle w:val="ListParagraph"/>
        <w:numPr>
          <w:ilvl w:val="0"/>
          <w:numId w:val="16"/>
        </w:numPr>
      </w:pPr>
      <w:r>
        <w:t xml:space="preserve">Shapes move more than the mean </w:t>
      </w:r>
    </w:p>
    <w:p w:rsidR="006D6EA8" w:rsidRPr="000409F6" w:rsidRDefault="006D6EA8" w:rsidP="006D6EA8">
      <w:pPr>
        <w:pStyle w:val="ListParagraph"/>
        <w:numPr>
          <w:ilvl w:val="0"/>
          <w:numId w:val="16"/>
        </w:numPr>
      </w:pPr>
      <w:r>
        <w:t>Typical area of displacement</w:t>
      </w:r>
    </w:p>
    <w:p w:rsidR="00251116" w:rsidRDefault="00251116" w:rsidP="00251116">
      <w:pPr>
        <w:pStyle w:val="Heading3"/>
      </w:pPr>
      <w:r>
        <w:t>Statistical method</w:t>
      </w:r>
    </w:p>
    <w:p w:rsidR="00251116" w:rsidRDefault="00251116" w:rsidP="00251116">
      <w:pPr>
        <w:pStyle w:val="Heading3"/>
      </w:pPr>
      <w:r>
        <w:t>Associated patterns method</w:t>
      </w:r>
    </w:p>
    <w:p w:rsidR="001C2828" w:rsidRDefault="001C2828" w:rsidP="001C2828">
      <w:pPr>
        <w:pStyle w:val="Heading3"/>
      </w:pPr>
      <w:r>
        <w:t>Experiment</w:t>
      </w:r>
    </w:p>
    <w:p w:rsidR="001C2828" w:rsidRPr="001C2828" w:rsidRDefault="001C2828" w:rsidP="001C2828">
      <w:pPr>
        <w:pStyle w:val="Heading3"/>
      </w:pPr>
      <w:r>
        <w:t>Conclusion</w:t>
      </w:r>
    </w:p>
    <w:p w:rsidR="00251116" w:rsidRPr="00251116" w:rsidRDefault="00251116" w:rsidP="00251116"/>
    <w:p w:rsidR="00251116" w:rsidRDefault="00251116" w:rsidP="00251116">
      <w:pPr>
        <w:ind w:firstLine="0"/>
        <w:rPr>
          <w:b/>
          <w:bCs/>
        </w:rPr>
      </w:pPr>
    </w:p>
    <w:sdt>
      <w:sdtPr>
        <w:rPr>
          <w:rFonts w:asciiTheme="minorHAnsi" w:eastAsiaTheme="minorEastAsia" w:hAnsiTheme="minorHAnsi" w:cstheme="minorBidi"/>
        </w:rPr>
        <w:id w:val="62297111"/>
        <w:docPartObj>
          <w:docPartGallery w:val="Bibliographies"/>
          <w:docPartUnique/>
        </w:docPartObj>
      </w:sdtPr>
      <w:sdtEndPr/>
      <w:sdtContent>
        <w:p w:rsidR="00E81978" w:rsidRDefault="005D3A03">
          <w:pPr>
            <w:pStyle w:val="SectionTitle"/>
          </w:pPr>
          <w:r>
            <w:t>References</w:t>
          </w:r>
        </w:p>
        <w:p w:rsidR="00C31D30" w:rsidRDefault="00C31D30" w:rsidP="00C31D30">
          <w:pPr>
            <w:pStyle w:val="Bibliography"/>
            <w:rPr>
              <w:noProof/>
            </w:rPr>
          </w:pPr>
          <w:r>
            <w:fldChar w:fldCharType="begin"/>
          </w:r>
          <w:r>
            <w:instrText xml:space="preserve"> BIBLIOGRAPHY </w:instrText>
          </w:r>
          <w:r>
            <w:fldChar w:fldCharType="separate"/>
          </w:r>
          <w:r>
            <w:rPr>
              <w:noProof/>
            </w:rPr>
            <w:t xml:space="preserve">Last Name, F. M. (Year). Article Title. </w:t>
          </w:r>
          <w:r>
            <w:rPr>
              <w:i/>
              <w:iCs/>
              <w:noProof/>
            </w:rPr>
            <w:t>Journal Title</w:t>
          </w:r>
          <w:r>
            <w:rPr>
              <w:noProof/>
            </w:rPr>
            <w:t>, Pages From - To.</w:t>
          </w:r>
        </w:p>
        <w:p w:rsidR="00E81978" w:rsidRDefault="00C31D30" w:rsidP="00C31D30">
          <w:pPr>
            <w:pStyle w:val="Bibliography"/>
            <w:rPr>
              <w:noProof/>
            </w:rPr>
          </w:pPr>
          <w:r>
            <w:rPr>
              <w:noProof/>
            </w:rPr>
            <w:t xml:space="preserve">Last Name, F. M. (Year). </w:t>
          </w:r>
          <w:r>
            <w:rPr>
              <w:i/>
              <w:iCs/>
              <w:noProof/>
            </w:rPr>
            <w:t>Book Title.</w:t>
          </w:r>
          <w:r>
            <w:rPr>
              <w:noProof/>
            </w:rPr>
            <w:t xml:space="preserve"> City Name: Publisher Name.</w:t>
          </w:r>
          <w:r>
            <w:rPr>
              <w:b/>
              <w:bCs/>
              <w:noProof/>
            </w:rPr>
            <w:fldChar w:fldCharType="end"/>
          </w:r>
        </w:p>
      </w:sdtContent>
    </w:sdt>
    <w:sdt>
      <w:sdtPr>
        <w:alias w:val="Footnotes title:"/>
        <w:tag w:val="Footnotes title:"/>
        <w:id w:val="-1680037918"/>
        <w:placeholder>
          <w:docPart w:val="427CDE54067B4482B6CA5485C0C63DCD"/>
        </w:placeholder>
        <w:temporary/>
        <w:showingPlcHdr/>
        <w15:appearance w15:val="hidden"/>
      </w:sdtPr>
      <w:sdtEndPr/>
      <w:sdtContent>
        <w:p w:rsidR="00E81978" w:rsidRDefault="005D3A03">
          <w:pPr>
            <w:pStyle w:val="SectionTitle"/>
          </w:pPr>
          <w:r>
            <w:t>Footnotes</w:t>
          </w:r>
        </w:p>
      </w:sdtContent>
    </w:sdt>
    <w:p w:rsidR="00E81978" w:rsidRDefault="00E81978"/>
    <w:p w:rsidR="00E81978" w:rsidRDefault="00E81978" w:rsidP="004959CD">
      <w:pPr>
        <w:pStyle w:val="SectionTitle"/>
        <w:jc w:val="left"/>
      </w:pPr>
    </w:p>
    <w:p w:rsidR="00E81978" w:rsidRDefault="00E81978">
      <w:pPr>
        <w:pStyle w:val="SectionTitle"/>
      </w:pPr>
    </w:p>
    <w:p w:rsidR="00E81978" w:rsidRDefault="00E81978">
      <w:pPr>
        <w:pStyle w:val="NoSpacing"/>
      </w:pPr>
    </w:p>
    <w:sectPr w:rsidR="00E81978">
      <w:headerReference w:type="default" r:id="rId15"/>
      <w:headerReference w:type="first" r:id="rId1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339C" w:rsidRDefault="0052339C">
      <w:pPr>
        <w:spacing w:line="240" w:lineRule="auto"/>
      </w:pPr>
      <w:r>
        <w:separator/>
      </w:r>
    </w:p>
    <w:p w:rsidR="0052339C" w:rsidRDefault="0052339C"/>
  </w:endnote>
  <w:endnote w:type="continuationSeparator" w:id="0">
    <w:p w:rsidR="0052339C" w:rsidRDefault="0052339C">
      <w:pPr>
        <w:spacing w:line="240" w:lineRule="auto"/>
      </w:pPr>
      <w:r>
        <w:continuationSeparator/>
      </w:r>
    </w:p>
    <w:p w:rsidR="0052339C" w:rsidRDefault="005233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339C" w:rsidRDefault="0052339C">
      <w:pPr>
        <w:spacing w:line="240" w:lineRule="auto"/>
      </w:pPr>
      <w:r>
        <w:separator/>
      </w:r>
    </w:p>
    <w:p w:rsidR="0052339C" w:rsidRDefault="0052339C"/>
  </w:footnote>
  <w:footnote w:type="continuationSeparator" w:id="0">
    <w:p w:rsidR="0052339C" w:rsidRDefault="0052339C">
      <w:pPr>
        <w:spacing w:line="240" w:lineRule="auto"/>
      </w:pPr>
      <w:r>
        <w:continuationSeparator/>
      </w:r>
    </w:p>
    <w:p w:rsidR="0052339C" w:rsidRDefault="0052339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978" w:rsidRDefault="00AE0E66">
    <w:pPr>
      <w:pStyle w:val="Header"/>
    </w:pPr>
    <w:sdt>
      <w:sdtPr>
        <w:rPr>
          <w:rStyle w:val="Strong"/>
        </w:rPr>
        <w:alias w:val="Running head"/>
        <w:tag w:val=""/>
        <w:id w:val="12739865"/>
        <w:placeholder>
          <w:docPart w:val="5EF8C961EDDD4BBC833D98EBFDC72454"/>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959CD">
          <w:rPr>
            <w:rStyle w:val="Strong"/>
          </w:rPr>
          <w:t>Counting stem cells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Pr>
        <w:rStyle w:val="Strong"/>
        <w:noProof/>
      </w:rPr>
      <w:t>12</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978" w:rsidRDefault="004959CD">
    <w:pPr>
      <w:pStyle w:val="Header"/>
    </w:pPr>
    <w:r>
      <w:t>Counting stem cells</w:t>
    </w:r>
  </w:p>
  <w:p w:rsidR="004959CD" w:rsidRDefault="004959CD">
    <w:pPr>
      <w:pStyle w:val="Header"/>
      <w:rPr>
        <w:rStyle w:val="Strong"/>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47E399C"/>
    <w:multiLevelType w:val="hybridMultilevel"/>
    <w:tmpl w:val="91224B3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39C"/>
    <w:rsid w:val="000409F6"/>
    <w:rsid w:val="000D3F41"/>
    <w:rsid w:val="001C2828"/>
    <w:rsid w:val="00251116"/>
    <w:rsid w:val="003511F3"/>
    <w:rsid w:val="00355DCA"/>
    <w:rsid w:val="0038561A"/>
    <w:rsid w:val="003A37DD"/>
    <w:rsid w:val="003B048B"/>
    <w:rsid w:val="004959CD"/>
    <w:rsid w:val="0052339C"/>
    <w:rsid w:val="00551A02"/>
    <w:rsid w:val="005534FA"/>
    <w:rsid w:val="005D3A03"/>
    <w:rsid w:val="006D6EA8"/>
    <w:rsid w:val="007732E0"/>
    <w:rsid w:val="008002C0"/>
    <w:rsid w:val="00886A60"/>
    <w:rsid w:val="008C5323"/>
    <w:rsid w:val="00906F5A"/>
    <w:rsid w:val="009A6A3B"/>
    <w:rsid w:val="00A26E3C"/>
    <w:rsid w:val="00A65413"/>
    <w:rsid w:val="00AA12CB"/>
    <w:rsid w:val="00AE0E66"/>
    <w:rsid w:val="00AE3127"/>
    <w:rsid w:val="00B823AA"/>
    <w:rsid w:val="00B93CB1"/>
    <w:rsid w:val="00B93E60"/>
    <w:rsid w:val="00BA45DB"/>
    <w:rsid w:val="00BF4184"/>
    <w:rsid w:val="00C0601E"/>
    <w:rsid w:val="00C31D30"/>
    <w:rsid w:val="00CD6E39"/>
    <w:rsid w:val="00CF6E91"/>
    <w:rsid w:val="00D85B68"/>
    <w:rsid w:val="00E22907"/>
    <w:rsid w:val="00E6004D"/>
    <w:rsid w:val="00E81978"/>
    <w:rsid w:val="00EB7E7A"/>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65C85"/>
  <w15:chartTrackingRefBased/>
  <w15:docId w15:val="{94D0858A-7245-4B8C-940A-B2DE3379D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4995901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onel\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CA505530B6043EA90EDA7DD03C20705"/>
        <w:category>
          <w:name w:val="General"/>
          <w:gallery w:val="placeholder"/>
        </w:category>
        <w:types>
          <w:type w:val="bbPlcHdr"/>
        </w:types>
        <w:behaviors>
          <w:behavior w:val="content"/>
        </w:behaviors>
        <w:guid w:val="{D5ECFA05-2D1A-4F0D-AA30-3F27B3598B82}"/>
      </w:docPartPr>
      <w:docPartBody>
        <w:p w:rsidR="00000000" w:rsidRDefault="002B4EE0">
          <w:pPr>
            <w:pStyle w:val="2CA505530B6043EA90EDA7DD03C20705"/>
          </w:pPr>
          <w:r>
            <w:t>[Title Here, up to 12 Words, on One to Two Lines]</w:t>
          </w:r>
        </w:p>
      </w:docPartBody>
    </w:docPart>
    <w:docPart>
      <w:docPartPr>
        <w:name w:val="8275C7F02EB34A00A39C102CF8BA259A"/>
        <w:category>
          <w:name w:val="General"/>
          <w:gallery w:val="placeholder"/>
        </w:category>
        <w:types>
          <w:type w:val="bbPlcHdr"/>
        </w:types>
        <w:behaviors>
          <w:behavior w:val="content"/>
        </w:behaviors>
        <w:guid w:val="{06C2F83D-DBDB-4548-BA35-533853533BDC}"/>
      </w:docPartPr>
      <w:docPartBody>
        <w:p w:rsidR="00000000" w:rsidRDefault="002B4EE0">
          <w:pPr>
            <w:pStyle w:val="8275C7F02EB34A00A39C102CF8BA259A"/>
          </w:pPr>
          <w:r>
            <w:t>Abstract</w:t>
          </w:r>
        </w:p>
      </w:docPartBody>
    </w:docPart>
    <w:docPart>
      <w:docPartPr>
        <w:name w:val="B3B1813E176C40CF85286438EE58B5F7"/>
        <w:category>
          <w:name w:val="General"/>
          <w:gallery w:val="placeholder"/>
        </w:category>
        <w:types>
          <w:type w:val="bbPlcHdr"/>
        </w:types>
        <w:behaviors>
          <w:behavior w:val="content"/>
        </w:behaviors>
        <w:guid w:val="{E5D8EC55-4D88-4283-A08A-A75E88758A24}"/>
      </w:docPartPr>
      <w:docPartBody>
        <w:p w:rsidR="00000000" w:rsidRDefault="002B4EE0">
          <w:pPr>
            <w:pStyle w:val="B3B1813E176C40CF85286438EE58B5F7"/>
          </w:pPr>
          <w:r>
            <w:t>[Title Here, up to 12 Words, on One to Two Lines]</w:t>
          </w:r>
        </w:p>
      </w:docPartBody>
    </w:docPart>
    <w:docPart>
      <w:docPartPr>
        <w:name w:val="427CDE54067B4482B6CA5485C0C63DCD"/>
        <w:category>
          <w:name w:val="General"/>
          <w:gallery w:val="placeholder"/>
        </w:category>
        <w:types>
          <w:type w:val="bbPlcHdr"/>
        </w:types>
        <w:behaviors>
          <w:behavior w:val="content"/>
        </w:behaviors>
        <w:guid w:val="{8E57CD5A-0F78-4E96-8306-B1AA687842FD}"/>
      </w:docPartPr>
      <w:docPartBody>
        <w:p w:rsidR="00000000" w:rsidRDefault="002B4EE0">
          <w:pPr>
            <w:pStyle w:val="427CDE54067B4482B6CA5485C0C63DCD"/>
          </w:pPr>
          <w:r>
            <w:t>Footnotes</w:t>
          </w:r>
        </w:p>
      </w:docPartBody>
    </w:docPart>
    <w:docPart>
      <w:docPartPr>
        <w:name w:val="5EF8C961EDDD4BBC833D98EBFDC72454"/>
        <w:category>
          <w:name w:val="General"/>
          <w:gallery w:val="placeholder"/>
        </w:category>
        <w:types>
          <w:type w:val="bbPlcHdr"/>
        </w:types>
        <w:behaviors>
          <w:behavior w:val="content"/>
        </w:behaviors>
        <w:guid w:val="{E03E856F-96C1-4EE5-8E3E-A934083F4611}"/>
      </w:docPartPr>
      <w:docPartBody>
        <w:p w:rsidR="00000000" w:rsidRDefault="002B4EE0">
          <w:pPr>
            <w:pStyle w:val="5EF8C961EDDD4BBC833D98EBFDC72454"/>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EE0"/>
    <w:rsid w:val="002B4E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A505530B6043EA90EDA7DD03C20705">
    <w:name w:val="2CA505530B6043EA90EDA7DD03C20705"/>
  </w:style>
  <w:style w:type="paragraph" w:customStyle="1" w:styleId="DA985ABD183842ACB26E1F8FC89F3D89">
    <w:name w:val="DA985ABD183842ACB26E1F8FC89F3D89"/>
  </w:style>
  <w:style w:type="paragraph" w:customStyle="1" w:styleId="FFF8093EF29C454B84F798593A79FC1D">
    <w:name w:val="FFF8093EF29C454B84F798593A79FC1D"/>
  </w:style>
  <w:style w:type="paragraph" w:customStyle="1" w:styleId="622DB406075E428381A0E3A0A36CBB6F">
    <w:name w:val="622DB406075E428381A0E3A0A36CBB6F"/>
  </w:style>
  <w:style w:type="paragraph" w:customStyle="1" w:styleId="F18E3DFEAA5245B8BD879CC958B3A93A">
    <w:name w:val="F18E3DFEAA5245B8BD879CC958B3A93A"/>
  </w:style>
  <w:style w:type="paragraph" w:customStyle="1" w:styleId="8275C7F02EB34A00A39C102CF8BA259A">
    <w:name w:val="8275C7F02EB34A00A39C102CF8BA259A"/>
  </w:style>
  <w:style w:type="character" w:styleId="Emphasis">
    <w:name w:val="Emphasis"/>
    <w:basedOn w:val="DefaultParagraphFont"/>
    <w:uiPriority w:val="4"/>
    <w:unhideWhenUsed/>
    <w:qFormat/>
    <w:rPr>
      <w:i/>
      <w:iCs/>
    </w:rPr>
  </w:style>
  <w:style w:type="paragraph" w:customStyle="1" w:styleId="6E054CB4A88440D082B525BD5B67E580">
    <w:name w:val="6E054CB4A88440D082B525BD5B67E580"/>
  </w:style>
  <w:style w:type="paragraph" w:customStyle="1" w:styleId="BF909D78176D4C8EA5406F5351863035">
    <w:name w:val="BF909D78176D4C8EA5406F5351863035"/>
  </w:style>
  <w:style w:type="paragraph" w:customStyle="1" w:styleId="B3B1813E176C40CF85286438EE58B5F7">
    <w:name w:val="B3B1813E176C40CF85286438EE58B5F7"/>
  </w:style>
  <w:style w:type="paragraph" w:customStyle="1" w:styleId="C6BC78D7999D4629817985428EC0827F">
    <w:name w:val="C6BC78D7999D4629817985428EC0827F"/>
  </w:style>
  <w:style w:type="paragraph" w:customStyle="1" w:styleId="76DD7ABF9C3649558B231D4F537CCE3C">
    <w:name w:val="76DD7ABF9C3649558B231D4F537CCE3C"/>
  </w:style>
  <w:style w:type="paragraph" w:customStyle="1" w:styleId="DE1492B980A54F5AB11BB8B6D0DACDCB">
    <w:name w:val="DE1492B980A54F5AB11BB8B6D0DACDCB"/>
  </w:style>
  <w:style w:type="paragraph" w:customStyle="1" w:styleId="F1A594F6BE114581B638286B6D304757">
    <w:name w:val="F1A594F6BE114581B638286B6D304757"/>
  </w:style>
  <w:style w:type="paragraph" w:customStyle="1" w:styleId="A0269212101941D2B4D8FD2FE6A94D57">
    <w:name w:val="A0269212101941D2B4D8FD2FE6A94D57"/>
  </w:style>
  <w:style w:type="paragraph" w:customStyle="1" w:styleId="EA52C4217C03487F89C0FED6D671097E">
    <w:name w:val="EA52C4217C03487F89C0FED6D671097E"/>
  </w:style>
  <w:style w:type="paragraph" w:customStyle="1" w:styleId="52EBEACFE8864CB5943FF521E9592898">
    <w:name w:val="52EBEACFE8864CB5943FF521E9592898"/>
  </w:style>
  <w:style w:type="paragraph" w:customStyle="1" w:styleId="1BE78E3159F247FEB20EB765C264AEB2">
    <w:name w:val="1BE78E3159F247FEB20EB765C264AEB2"/>
  </w:style>
  <w:style w:type="paragraph" w:customStyle="1" w:styleId="AFDB66D58D834625811E3DEED9C51172">
    <w:name w:val="AFDB66D58D834625811E3DEED9C51172"/>
  </w:style>
  <w:style w:type="paragraph" w:customStyle="1" w:styleId="1E42B968535D4C7BBF50FE745036F191">
    <w:name w:val="1E42B968535D4C7BBF50FE745036F191"/>
  </w:style>
  <w:style w:type="paragraph" w:customStyle="1" w:styleId="5ABEE5666E494A1D9E5BDD60AFD195DA">
    <w:name w:val="5ABEE5666E494A1D9E5BDD60AFD195DA"/>
  </w:style>
  <w:style w:type="paragraph" w:customStyle="1" w:styleId="F88FB99D1954409781CBA8FE4A9A432C">
    <w:name w:val="F88FB99D1954409781CBA8FE4A9A432C"/>
  </w:style>
  <w:style w:type="paragraph" w:customStyle="1" w:styleId="1C57E9CA6C804A6A8A1591BD2277E4DD">
    <w:name w:val="1C57E9CA6C804A6A8A1591BD2277E4DD"/>
  </w:style>
  <w:style w:type="paragraph" w:customStyle="1" w:styleId="427CDE54067B4482B6CA5485C0C63DCD">
    <w:name w:val="427CDE54067B4482B6CA5485C0C63DCD"/>
  </w:style>
  <w:style w:type="paragraph" w:customStyle="1" w:styleId="351D1AEFAC044A88B303D0B461CE8DAF">
    <w:name w:val="351D1AEFAC044A88B303D0B461CE8DAF"/>
  </w:style>
  <w:style w:type="paragraph" w:customStyle="1" w:styleId="CD42EB32D79C4A51B68FE785CB0D5966">
    <w:name w:val="CD42EB32D79C4A51B68FE785CB0D5966"/>
  </w:style>
  <w:style w:type="paragraph" w:customStyle="1" w:styleId="9BDCC636B9A74B00BDD2FED51EF4D175">
    <w:name w:val="9BDCC636B9A74B00BDD2FED51EF4D175"/>
  </w:style>
  <w:style w:type="paragraph" w:customStyle="1" w:styleId="F516BD43DC5A4DE5B417CBB4E9D25C54">
    <w:name w:val="F516BD43DC5A4DE5B417CBB4E9D25C54"/>
  </w:style>
  <w:style w:type="paragraph" w:customStyle="1" w:styleId="C9BA18BC5AD14A43A5D81A4D66EB4540">
    <w:name w:val="C9BA18BC5AD14A43A5D81A4D66EB4540"/>
  </w:style>
  <w:style w:type="paragraph" w:customStyle="1" w:styleId="128DCE8DFF864F568009D2ECDFC01E84">
    <w:name w:val="128DCE8DFF864F568009D2ECDFC01E84"/>
  </w:style>
  <w:style w:type="paragraph" w:customStyle="1" w:styleId="3F3A544E2709445AAE6C0FBD1A6841E0">
    <w:name w:val="3F3A544E2709445AAE6C0FBD1A6841E0"/>
  </w:style>
  <w:style w:type="paragraph" w:customStyle="1" w:styleId="089C158F457A482197BAAAC68FF00E12">
    <w:name w:val="089C158F457A482197BAAAC68FF00E12"/>
  </w:style>
  <w:style w:type="paragraph" w:customStyle="1" w:styleId="D05CFCBF925C4E2593887CFDCFCBFCD1">
    <w:name w:val="D05CFCBF925C4E2593887CFDCFCBFCD1"/>
  </w:style>
  <w:style w:type="paragraph" w:customStyle="1" w:styleId="1733D7C10DB543468A07E27DADD97FF3">
    <w:name w:val="1733D7C10DB543468A07E27DADD97FF3"/>
  </w:style>
  <w:style w:type="paragraph" w:customStyle="1" w:styleId="D2669EBACC864FD6853805ECBEC97F3D">
    <w:name w:val="D2669EBACC864FD6853805ECBEC97F3D"/>
  </w:style>
  <w:style w:type="paragraph" w:customStyle="1" w:styleId="F7E1D9F33F7849079CC51D13EE7E5111">
    <w:name w:val="F7E1D9F33F7849079CC51D13EE7E5111"/>
  </w:style>
  <w:style w:type="paragraph" w:customStyle="1" w:styleId="933DA208F4A5446481CDE8E58B2CD568">
    <w:name w:val="933DA208F4A5446481CDE8E58B2CD568"/>
  </w:style>
  <w:style w:type="paragraph" w:customStyle="1" w:styleId="5023B38C7C904EDBBC0E963BD2D195AE">
    <w:name w:val="5023B38C7C904EDBBC0E963BD2D195AE"/>
  </w:style>
  <w:style w:type="paragraph" w:customStyle="1" w:styleId="EEB0F5AF7DC34DA19C6E7F428A83697F">
    <w:name w:val="EEB0F5AF7DC34DA19C6E7F428A83697F"/>
  </w:style>
  <w:style w:type="paragraph" w:customStyle="1" w:styleId="047261DBBFC24E0F86FFAF161B27F301">
    <w:name w:val="047261DBBFC24E0F86FFAF161B27F301"/>
  </w:style>
  <w:style w:type="paragraph" w:customStyle="1" w:styleId="BFB7B8B5621244B3AD50B7E714E30BB0">
    <w:name w:val="BFB7B8B5621244B3AD50B7E714E30BB0"/>
  </w:style>
  <w:style w:type="paragraph" w:customStyle="1" w:styleId="18960F29F7EF44C287F83593663AB1D9">
    <w:name w:val="18960F29F7EF44C287F83593663AB1D9"/>
  </w:style>
  <w:style w:type="paragraph" w:customStyle="1" w:styleId="3DA791A158D940419891AE453323317E">
    <w:name w:val="3DA791A158D940419891AE453323317E"/>
  </w:style>
  <w:style w:type="paragraph" w:customStyle="1" w:styleId="51BA324E762E44B6B83FB73E447F4200">
    <w:name w:val="51BA324E762E44B6B83FB73E447F4200"/>
  </w:style>
  <w:style w:type="paragraph" w:customStyle="1" w:styleId="20C176FE96C548579B536724D4863F63">
    <w:name w:val="20C176FE96C548579B536724D4863F63"/>
  </w:style>
  <w:style w:type="paragraph" w:customStyle="1" w:styleId="8FD1CB17F63141559B02C03535216F7D">
    <w:name w:val="8FD1CB17F63141559B02C03535216F7D"/>
  </w:style>
  <w:style w:type="paragraph" w:customStyle="1" w:styleId="4DE8B2C0FDA847CEA61C8369440D27E8">
    <w:name w:val="4DE8B2C0FDA847CEA61C8369440D27E8"/>
  </w:style>
  <w:style w:type="paragraph" w:customStyle="1" w:styleId="C925AE4FB5E645EE98C8F4D84AFDA59D">
    <w:name w:val="C925AE4FB5E645EE98C8F4D84AFDA59D"/>
  </w:style>
  <w:style w:type="paragraph" w:customStyle="1" w:styleId="E930C20359F146B1B3E5119853F36718">
    <w:name w:val="E930C20359F146B1B3E5119853F36718"/>
  </w:style>
  <w:style w:type="paragraph" w:customStyle="1" w:styleId="CA4762506C014644BBCBEADC0EE8002D">
    <w:name w:val="CA4762506C014644BBCBEADC0EE8002D"/>
  </w:style>
  <w:style w:type="paragraph" w:customStyle="1" w:styleId="20F9601D70B248A29060400A80576225">
    <w:name w:val="20F9601D70B248A29060400A80576225"/>
  </w:style>
  <w:style w:type="paragraph" w:customStyle="1" w:styleId="CDC6E51B275C42008FD9135467DBD0D4">
    <w:name w:val="CDC6E51B275C42008FD9135467DBD0D4"/>
  </w:style>
  <w:style w:type="paragraph" w:customStyle="1" w:styleId="ED25AD67A9154F5FA9D0B78D1F510C55">
    <w:name w:val="ED25AD67A9154F5FA9D0B78D1F510C55"/>
  </w:style>
  <w:style w:type="paragraph" w:customStyle="1" w:styleId="7136601F0A394109999B106DDA96A951">
    <w:name w:val="7136601F0A394109999B106DDA96A951"/>
  </w:style>
  <w:style w:type="paragraph" w:customStyle="1" w:styleId="312F77E1D9164E75958348C7422C171F">
    <w:name w:val="312F77E1D9164E75958348C7422C171F"/>
  </w:style>
  <w:style w:type="paragraph" w:customStyle="1" w:styleId="8EDF0B3888EF4DC3B4D945233F483FCD">
    <w:name w:val="8EDF0B3888EF4DC3B4D945233F483FCD"/>
  </w:style>
  <w:style w:type="paragraph" w:customStyle="1" w:styleId="2706207A52554555957C4E3DBA1A4B3C">
    <w:name w:val="2706207A52554555957C4E3DBA1A4B3C"/>
  </w:style>
  <w:style w:type="paragraph" w:customStyle="1" w:styleId="5E72CE42C7D84B1EAE80DD190E83B5C7">
    <w:name w:val="5E72CE42C7D84B1EAE80DD190E83B5C7"/>
  </w:style>
  <w:style w:type="paragraph" w:customStyle="1" w:styleId="CD55AAC71A6049AF874CE0C043E9CD46">
    <w:name w:val="CD55AAC71A6049AF874CE0C043E9CD46"/>
  </w:style>
  <w:style w:type="paragraph" w:customStyle="1" w:styleId="2A077D46E3DA4894BAE768EF2894A680">
    <w:name w:val="2A077D46E3DA4894BAE768EF2894A680"/>
  </w:style>
  <w:style w:type="paragraph" w:customStyle="1" w:styleId="1A8C1199590C486EA8D3B788F26DE967">
    <w:name w:val="1A8C1199590C486EA8D3B788F26DE967"/>
  </w:style>
  <w:style w:type="paragraph" w:customStyle="1" w:styleId="D2231FA950D6470A902195E0E9073F4A">
    <w:name w:val="D2231FA950D6470A902195E0E9073F4A"/>
  </w:style>
  <w:style w:type="paragraph" w:customStyle="1" w:styleId="5EF8C961EDDD4BBC833D98EBFDC72454">
    <w:name w:val="5EF8C961EDDD4BBC833D98EBFDC72454"/>
  </w:style>
  <w:style w:type="paragraph" w:customStyle="1" w:styleId="AE6A2582412148CDAA5FD3871FD0C42B">
    <w:name w:val="AE6A2582412148CDAA5FD3871FD0C42B"/>
  </w:style>
  <w:style w:type="paragraph" w:customStyle="1" w:styleId="1BE27D6B902A4C63818D1E7E4B8485CE">
    <w:name w:val="1BE27D6B902A4C63818D1E7E4B8485CE"/>
    <w:rsid w:val="002B4EE0"/>
  </w:style>
  <w:style w:type="paragraph" w:customStyle="1" w:styleId="62EEB776E058452A92F200FB9871B8D2">
    <w:name w:val="62EEB776E058452A92F200FB9871B8D2"/>
    <w:rsid w:val="002B4E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Counting stem cells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74D897-F816-4248-AAD4-EBE647FDA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1658</TotalTime>
  <Pages>12</Pages>
  <Words>546</Words>
  <Characters>3006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Counting stems cells with Machine Learning</vt:lpstr>
    </vt:vector>
  </TitlesOfParts>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Counting stems cells with Machine Learning</dc:title>
  <dc:subject/>
  <dc:creator>Lionel</dc:creator>
  <cp:keywords/>
  <dc:description/>
  <cp:lastModifiedBy>Lionel</cp:lastModifiedBy>
  <cp:revision>15</cp:revision>
  <dcterms:created xsi:type="dcterms:W3CDTF">2022-07-03T12:12:00Z</dcterms:created>
  <dcterms:modified xsi:type="dcterms:W3CDTF">2022-07-04T15:50:00Z</dcterms:modified>
</cp:coreProperties>
</file>